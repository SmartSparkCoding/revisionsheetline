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209C3" w14:textId="000F939C" w:rsidR="001746EE" w:rsidRPr="007042FC" w:rsidRDefault="00FA16F3" w:rsidP="001746EE">
      <w:pPr>
        <w:jc w:val="center"/>
        <w:rPr>
          <w:rFonts w:ascii="Gill Sans MT" w:hAnsi="Gill Sans MT"/>
          <w:b/>
          <w:bCs/>
          <w:sz w:val="48"/>
          <w:szCs w:val="48"/>
        </w:rPr>
      </w:pPr>
      <w:r>
        <w:rPr>
          <w:rFonts w:ascii="Gill Sans MT" w:hAnsi="Gill Sans MT"/>
          <w:b/>
          <w:bCs/>
          <w:sz w:val="48"/>
          <w:szCs w:val="48"/>
        </w:rPr>
        <w:t>Computer Science Revision Sheet</w:t>
      </w:r>
    </w:p>
    <w:p w14:paraId="795D2D31" w14:textId="77777777" w:rsidR="001746EE" w:rsidRPr="00AF1572" w:rsidRDefault="001746EE" w:rsidP="001746EE">
      <w:pPr>
        <w:rPr>
          <w:rFonts w:ascii="Gill Sans MT" w:hAnsi="Gill Sans MT"/>
        </w:rPr>
      </w:pPr>
    </w:p>
    <w:p w14:paraId="069BA937" w14:textId="7152D16A" w:rsidR="001746EE" w:rsidRPr="007042FC" w:rsidRDefault="00FA16F3" w:rsidP="001746EE">
      <w:pPr>
        <w:rPr>
          <w:rFonts w:ascii="Gill Sans MT" w:hAnsi="Gill Sans MT"/>
          <w:b/>
          <w:bCs/>
          <w:sz w:val="32"/>
          <w:szCs w:val="32"/>
        </w:rPr>
      </w:pPr>
      <w:r>
        <w:rPr>
          <w:rFonts w:ascii="Gill Sans MT" w:hAnsi="Gill Sans MT"/>
          <w:b/>
          <w:bCs/>
          <w:sz w:val="32"/>
          <w:szCs w:val="32"/>
        </w:rPr>
        <w:t>Binary Images</w:t>
      </w:r>
    </w:p>
    <w:p w14:paraId="27FD9844" w14:textId="38EBF4A2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Pictures are made up of many individual squares called pixels.</w:t>
      </w:r>
    </w:p>
    <w:p w14:paraId="657E9E19" w14:textId="679470F5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Each pixel is stored as a binary number which represents its colour.</w:t>
      </w:r>
    </w:p>
    <w:p w14:paraId="7564238E" w14:textId="55E0C111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 xml:space="preserve">The resolution of an image is the </w:t>
      </w:r>
      <w:proofErr w:type="gramStart"/>
      <w:r w:rsidRPr="00FA16F3">
        <w:rPr>
          <w:rFonts w:ascii="Gill Sans MT" w:hAnsi="Gill Sans MT"/>
          <w:lang w:val="en-GB"/>
        </w:rPr>
        <w:t>amount</w:t>
      </w:r>
      <w:proofErr w:type="gramEnd"/>
      <w:r w:rsidRPr="00FA16F3">
        <w:rPr>
          <w:rFonts w:ascii="Gill Sans MT" w:hAnsi="Gill Sans MT"/>
          <w:lang w:val="en-GB"/>
        </w:rPr>
        <w:t xml:space="preserve"> of pixels in an image.</w:t>
      </w:r>
    </w:p>
    <w:p w14:paraId="4490D244" w14:textId="131749A1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 xml:space="preserve">A higher resolution means that they have a large </w:t>
      </w:r>
      <w:proofErr w:type="gramStart"/>
      <w:r w:rsidRPr="00FA16F3">
        <w:rPr>
          <w:rFonts w:ascii="Gill Sans MT" w:hAnsi="Gill Sans MT"/>
          <w:lang w:val="en-GB"/>
        </w:rPr>
        <w:t>amount</w:t>
      </w:r>
      <w:proofErr w:type="gramEnd"/>
      <w:r w:rsidRPr="00FA16F3">
        <w:rPr>
          <w:rFonts w:ascii="Gill Sans MT" w:hAnsi="Gill Sans MT"/>
          <w:lang w:val="en-GB"/>
        </w:rPr>
        <w:t xml:space="preserve"> of pixels. This is great because you get better quality, however it has a larger file size. </w:t>
      </w:r>
    </w:p>
    <w:p w14:paraId="4D92C078" w14:textId="1553BEEC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The colour depth of an image is the number of bits used to represent each colour.</w:t>
      </w:r>
    </w:p>
    <w:p w14:paraId="08831087" w14:textId="71DDC6DF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 xml:space="preserve">The colour depth of </w:t>
      </w:r>
      <w:proofErr w:type="gramStart"/>
      <w:r w:rsidRPr="00FA16F3">
        <w:rPr>
          <w:rFonts w:ascii="Gill Sans MT" w:hAnsi="Gill Sans MT"/>
          <w:lang w:val="en-GB"/>
        </w:rPr>
        <w:t>a</w:t>
      </w:r>
      <w:proofErr w:type="gramEnd"/>
      <w:r w:rsidRPr="00FA16F3">
        <w:rPr>
          <w:rFonts w:ascii="Gill Sans MT" w:hAnsi="Gill Sans MT"/>
          <w:lang w:val="en-GB"/>
        </w:rPr>
        <w:t xml:space="preserve"> image determines how many colours your image can possibly have.</w:t>
      </w:r>
    </w:p>
    <w:p w14:paraId="271DD227" w14:textId="77777777" w:rsid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For example, if you have 2 bits for every pixel, you can make four different binary combinations (00, 01, 10, 11) so you can have four colours.</w:t>
      </w:r>
    </w:p>
    <w:p w14:paraId="653C80B0" w14:textId="77777777" w:rsidR="00FA16F3" w:rsidRDefault="00FA16F3" w:rsidP="00FA16F3">
      <w:pPr>
        <w:rPr>
          <w:rFonts w:ascii="Gill Sans MT" w:hAnsi="Gill Sans MT"/>
          <w:lang w:val="en-GB"/>
        </w:rPr>
      </w:pPr>
    </w:p>
    <w:p w14:paraId="57BC79A2" w14:textId="376F2946" w:rsidR="00FA16F3" w:rsidRPr="007042FC" w:rsidRDefault="00FA16F3" w:rsidP="00FA16F3">
      <w:pPr>
        <w:rPr>
          <w:rFonts w:ascii="Gill Sans MT" w:hAnsi="Gill Sans MT"/>
          <w:b/>
          <w:bCs/>
          <w:sz w:val="32"/>
          <w:szCs w:val="32"/>
        </w:rPr>
      </w:pPr>
      <w:r>
        <w:rPr>
          <w:rFonts w:ascii="Gill Sans MT" w:hAnsi="Gill Sans MT"/>
          <w:b/>
          <w:bCs/>
          <w:sz w:val="32"/>
          <w:szCs w:val="32"/>
        </w:rPr>
        <w:t>Binary Colours</w:t>
      </w:r>
    </w:p>
    <w:p w14:paraId="57E8EA90" w14:textId="77777777" w:rsidR="00FA16F3" w:rsidRPr="00FA16F3" w:rsidRDefault="00FA16F3" w:rsidP="00FA16F3">
      <w:pPr>
        <w:rPr>
          <w:rFonts w:ascii="Gill Sans MT" w:hAnsi="Gill Sans MT"/>
          <w:lang w:val="en-US"/>
        </w:rPr>
      </w:pPr>
      <w:r w:rsidRPr="00FA16F3">
        <w:rPr>
          <w:rFonts w:ascii="Gill Sans MT" w:hAnsi="Gill Sans MT"/>
          <w:lang w:val="en-US"/>
        </w:rPr>
        <w:t xml:space="preserve">Colours in digital images are made by </w:t>
      </w:r>
      <w:proofErr w:type="gramStart"/>
      <w:r w:rsidRPr="00FA16F3">
        <w:rPr>
          <w:rFonts w:ascii="Gill Sans MT" w:hAnsi="Gill Sans MT"/>
          <w:lang w:val="en-US"/>
        </w:rPr>
        <w:t>mixing together</w:t>
      </w:r>
      <w:proofErr w:type="gramEnd"/>
      <w:r w:rsidRPr="00FA16F3">
        <w:rPr>
          <w:rFonts w:ascii="Gill Sans MT" w:hAnsi="Gill Sans MT"/>
          <w:lang w:val="en-US"/>
        </w:rPr>
        <w:t xml:space="preserve"> shades of red, green and blue.</w:t>
      </w:r>
    </w:p>
    <w:p w14:paraId="1D7B8E46" w14:textId="77777777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 xml:space="preserve">The number of bits used to represent each colour is 8 bits. </w:t>
      </w:r>
    </w:p>
    <w:p w14:paraId="280DE5DA" w14:textId="77777777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 xml:space="preserve">The range of binary values for each colour is therefore 0 to </w:t>
      </w:r>
      <w:proofErr w:type="gramStart"/>
      <w:r w:rsidRPr="00FA16F3">
        <w:rPr>
          <w:rFonts w:ascii="Gill Sans MT" w:hAnsi="Gill Sans MT"/>
          <w:lang w:val="en-GB"/>
        </w:rPr>
        <w:t>255  (</w:t>
      </w:r>
      <w:proofErr w:type="gramEnd"/>
      <w:r w:rsidRPr="00FA16F3">
        <w:rPr>
          <w:rFonts w:ascii="Gill Sans MT" w:hAnsi="Gill Sans MT"/>
          <w:lang w:val="en-GB"/>
        </w:rPr>
        <w:t>256 combinations)</w:t>
      </w:r>
    </w:p>
    <w:p w14:paraId="3837AE8B" w14:textId="77777777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The total number of possible colours in a typical photo is 16,777,216.</w:t>
      </w:r>
    </w:p>
    <w:p w14:paraId="4B2FD5E0" w14:textId="77777777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The file size of an image can be calculated by…</w:t>
      </w:r>
    </w:p>
    <w:p w14:paraId="052CC1E1" w14:textId="655BCB29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(width x length) x colour depth = … (bits</w:t>
      </w:r>
    </w:p>
    <w:p w14:paraId="21167D80" w14:textId="77777777" w:rsid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Can now be divided by 8, now in bytes, and then 1000 for KB, then 1000 again for MB, 1000 again for GB and 1000 again for TB</w:t>
      </w:r>
    </w:p>
    <w:p w14:paraId="14F081BA" w14:textId="77777777" w:rsidR="00FA16F3" w:rsidRDefault="00FA16F3" w:rsidP="00FA16F3">
      <w:pPr>
        <w:rPr>
          <w:rFonts w:ascii="Gill Sans MT" w:hAnsi="Gill Sans MT"/>
          <w:lang w:val="en-GB"/>
        </w:rPr>
      </w:pPr>
    </w:p>
    <w:p w14:paraId="68521748" w14:textId="77777777" w:rsidR="00FA16F3" w:rsidRDefault="00FA16F3" w:rsidP="00FA16F3">
      <w:pPr>
        <w:rPr>
          <w:rFonts w:ascii="Gill Sans MT" w:hAnsi="Gill Sans MT"/>
          <w:b/>
          <w:bCs/>
          <w:sz w:val="32"/>
          <w:szCs w:val="32"/>
        </w:rPr>
      </w:pPr>
    </w:p>
    <w:p w14:paraId="2289C161" w14:textId="77777777" w:rsidR="00FA16F3" w:rsidRDefault="00FA16F3" w:rsidP="00FA16F3">
      <w:pPr>
        <w:rPr>
          <w:rFonts w:ascii="Gill Sans MT" w:hAnsi="Gill Sans MT"/>
          <w:b/>
          <w:bCs/>
          <w:sz w:val="32"/>
          <w:szCs w:val="32"/>
        </w:rPr>
      </w:pPr>
    </w:p>
    <w:p w14:paraId="5104C2DB" w14:textId="77777777" w:rsidR="00FA16F3" w:rsidRDefault="00FA16F3" w:rsidP="00FA16F3">
      <w:pPr>
        <w:rPr>
          <w:rFonts w:ascii="Gill Sans MT" w:hAnsi="Gill Sans MT"/>
          <w:b/>
          <w:bCs/>
          <w:sz w:val="32"/>
          <w:szCs w:val="32"/>
        </w:rPr>
      </w:pPr>
    </w:p>
    <w:p w14:paraId="22A66DBA" w14:textId="77777777" w:rsidR="00FA16F3" w:rsidRDefault="00FA16F3" w:rsidP="00FA16F3">
      <w:pPr>
        <w:rPr>
          <w:rFonts w:ascii="Gill Sans MT" w:hAnsi="Gill Sans MT"/>
          <w:b/>
          <w:bCs/>
          <w:sz w:val="32"/>
          <w:szCs w:val="32"/>
        </w:rPr>
      </w:pPr>
    </w:p>
    <w:p w14:paraId="652455A2" w14:textId="77777777" w:rsidR="00FA16F3" w:rsidRDefault="00FA16F3" w:rsidP="00FA16F3">
      <w:pPr>
        <w:rPr>
          <w:rFonts w:ascii="Gill Sans MT" w:hAnsi="Gill Sans MT"/>
          <w:b/>
          <w:bCs/>
          <w:sz w:val="32"/>
          <w:szCs w:val="32"/>
        </w:rPr>
      </w:pPr>
    </w:p>
    <w:p w14:paraId="02D77C18" w14:textId="65CC2E97" w:rsidR="00FA16F3" w:rsidRPr="007042FC" w:rsidRDefault="00FA16F3" w:rsidP="00FA16F3">
      <w:pPr>
        <w:rPr>
          <w:rFonts w:ascii="Gill Sans MT" w:hAnsi="Gill Sans MT"/>
          <w:b/>
          <w:bCs/>
          <w:sz w:val="32"/>
          <w:szCs w:val="32"/>
        </w:rPr>
      </w:pPr>
      <w:r>
        <w:rPr>
          <w:rFonts w:ascii="Gill Sans MT" w:hAnsi="Gill Sans MT"/>
          <w:b/>
          <w:bCs/>
          <w:sz w:val="32"/>
          <w:szCs w:val="32"/>
        </w:rPr>
        <w:lastRenderedPageBreak/>
        <w:t>Image Manipulation</w:t>
      </w:r>
    </w:p>
    <w:p w14:paraId="5131FC7B" w14:textId="239A1EBB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Image manipulation is easily possible because</w:t>
      </w:r>
    </w:p>
    <w:p w14:paraId="05AFECCE" w14:textId="77777777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 xml:space="preserve">Two </w:t>
      </w:r>
      <w:r w:rsidRPr="00FA16F3">
        <w:rPr>
          <w:rFonts w:ascii="Gill Sans MT" w:hAnsi="Gill Sans MT"/>
          <w:b/>
          <w:bCs/>
          <w:lang w:val="en-GB"/>
        </w:rPr>
        <w:t>positive</w:t>
      </w:r>
      <w:r w:rsidRPr="00FA16F3">
        <w:rPr>
          <w:rFonts w:ascii="Gill Sans MT" w:hAnsi="Gill Sans MT"/>
          <w:lang w:val="en-GB"/>
        </w:rPr>
        <w:t xml:space="preserve"> things about image manipulation are:</w:t>
      </w:r>
    </w:p>
    <w:p w14:paraId="491C4073" w14:textId="77777777" w:rsidR="00FA16F3" w:rsidRPr="00FA16F3" w:rsidRDefault="00FA16F3" w:rsidP="00FA16F3">
      <w:pPr>
        <w:numPr>
          <w:ilvl w:val="0"/>
          <w:numId w:val="3"/>
        </w:num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People can edit their own images quickly, without having to pay someone to do it.</w:t>
      </w:r>
    </w:p>
    <w:p w14:paraId="6FAC93E9" w14:textId="3F27BFB7" w:rsidR="00FA16F3" w:rsidRPr="00FA16F3" w:rsidRDefault="00FA16F3" w:rsidP="00FA16F3">
      <w:pPr>
        <w:numPr>
          <w:ilvl w:val="0"/>
          <w:numId w:val="3"/>
        </w:num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You can make quick corrections to otherwise great photos, eg: if someone is blinking</w:t>
      </w:r>
    </w:p>
    <w:p w14:paraId="4AB34DA7" w14:textId="77777777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 xml:space="preserve">Two </w:t>
      </w:r>
      <w:r w:rsidRPr="00FA16F3">
        <w:rPr>
          <w:rFonts w:ascii="Gill Sans MT" w:hAnsi="Gill Sans MT"/>
          <w:b/>
          <w:bCs/>
          <w:lang w:val="en-GB"/>
        </w:rPr>
        <w:t>negative</w:t>
      </w:r>
      <w:r w:rsidRPr="00FA16F3">
        <w:rPr>
          <w:rFonts w:ascii="Gill Sans MT" w:hAnsi="Gill Sans MT"/>
          <w:lang w:val="en-GB"/>
        </w:rPr>
        <w:t xml:space="preserve"> things about image manipulation are:</w:t>
      </w:r>
    </w:p>
    <w:p w14:paraId="5BB6CAD2" w14:textId="77777777" w:rsidR="00FA16F3" w:rsidRPr="00FA16F3" w:rsidRDefault="00FA16F3" w:rsidP="00FA16F3">
      <w:pPr>
        <w:numPr>
          <w:ilvl w:val="0"/>
          <w:numId w:val="4"/>
        </w:num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Hard to know what to trust on the internet</w:t>
      </w:r>
    </w:p>
    <w:p w14:paraId="624B00FA" w14:textId="0C6BEAF9" w:rsidR="00FA16F3" w:rsidRDefault="00FA16F3" w:rsidP="001746EE">
      <w:pPr>
        <w:numPr>
          <w:ilvl w:val="0"/>
          <w:numId w:val="4"/>
        </w:num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Gives people a false idea of what others look like and might harm their self-worth.</w:t>
      </w:r>
    </w:p>
    <w:p w14:paraId="6B7E312A" w14:textId="77777777" w:rsidR="00FA16F3" w:rsidRDefault="00FA16F3" w:rsidP="00FA16F3">
      <w:pPr>
        <w:rPr>
          <w:rFonts w:ascii="Gill Sans MT" w:hAnsi="Gill Sans MT"/>
          <w:lang w:val="en-GB"/>
        </w:rPr>
      </w:pPr>
    </w:p>
    <w:p w14:paraId="72EA5F4F" w14:textId="64418A72" w:rsidR="00FA16F3" w:rsidRPr="007042FC" w:rsidRDefault="00FA16F3" w:rsidP="00FA16F3">
      <w:pPr>
        <w:rPr>
          <w:rFonts w:ascii="Gill Sans MT" w:hAnsi="Gill Sans MT"/>
          <w:b/>
          <w:bCs/>
          <w:sz w:val="32"/>
          <w:szCs w:val="32"/>
        </w:rPr>
      </w:pPr>
      <w:r>
        <w:rPr>
          <w:rFonts w:ascii="Gill Sans MT" w:hAnsi="Gill Sans MT"/>
          <w:b/>
          <w:bCs/>
          <w:sz w:val="32"/>
          <w:szCs w:val="32"/>
        </w:rPr>
        <w:t>Binary Sounds</w:t>
      </w:r>
    </w:p>
    <w:p w14:paraId="1E0F9783" w14:textId="2FB5482E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Sound waves are represented using a process called sampling.</w:t>
      </w:r>
    </w:p>
    <w:p w14:paraId="0BDC430B" w14:textId="604AC00F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This involves measuring the height of the sound wave at regular intervals.</w:t>
      </w:r>
    </w:p>
    <w:p w14:paraId="7D6E270B" w14:textId="3CC5637D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The computer recreates the sound wave by filling in the gaps between samples.</w:t>
      </w:r>
    </w:p>
    <w:p w14:paraId="04BF72EE" w14:textId="7257F516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Sampling rate is the number of samples taken every second.</w:t>
      </w:r>
    </w:p>
    <w:p w14:paraId="475EC721" w14:textId="59DFAF73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Sampling rate is measured in hertz (Hz), (XTRA: and a typical rate is 44,100 Hz).</w:t>
      </w:r>
    </w:p>
    <w:p w14:paraId="1011F514" w14:textId="330EDB0B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Sample size is the number of bits used to save each sample (XTRA: and a typical size is 16 bits).</w:t>
      </w:r>
    </w:p>
    <w:p w14:paraId="710C5D21" w14:textId="09A3F96B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A high sampling rate means that you will take more samples every second.</w:t>
      </w:r>
    </w:p>
    <w:p w14:paraId="605BFE8D" w14:textId="1FF4B5C8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A low sampling rate is the opposite.</w:t>
      </w:r>
    </w:p>
    <w:p w14:paraId="16A08908" w14:textId="1E80D920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XTRA: This will improve the quality of the sound (because the gap between samples will be smaller</w:t>
      </w:r>
      <w:proofErr w:type="gramStart"/>
      <w:r w:rsidRPr="00FA16F3">
        <w:rPr>
          <w:rFonts w:ascii="Gill Sans MT" w:hAnsi="Gill Sans MT"/>
          <w:lang w:val="en-GB"/>
        </w:rPr>
        <w:t>), but</w:t>
      </w:r>
      <w:proofErr w:type="gramEnd"/>
      <w:r w:rsidRPr="00FA16F3">
        <w:rPr>
          <w:rFonts w:ascii="Gill Sans MT" w:hAnsi="Gill Sans MT"/>
          <w:lang w:val="en-GB"/>
        </w:rPr>
        <w:t xml:space="preserve"> also make the file size larger. </w:t>
      </w:r>
    </w:p>
    <w:p w14:paraId="0392F134" w14:textId="04B36EF7" w:rsidR="00FA16F3" w:rsidRP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A high sample size means that you will use more bits to store each sample.</w:t>
      </w:r>
    </w:p>
    <w:p w14:paraId="373C0705" w14:textId="77777777" w:rsidR="00FA16F3" w:rsidRDefault="00FA16F3" w:rsidP="00FA16F3">
      <w:pPr>
        <w:rPr>
          <w:rFonts w:ascii="Gill Sans MT" w:hAnsi="Gill Sans MT"/>
          <w:lang w:val="en-GB"/>
        </w:rPr>
      </w:pPr>
      <w:r w:rsidRPr="00FA16F3">
        <w:rPr>
          <w:rFonts w:ascii="Gill Sans MT" w:hAnsi="Gill Sans MT"/>
          <w:lang w:val="en-GB"/>
        </w:rPr>
        <w:t>XTRA: This will improve the quality of the sound (because the samples will be closer to the original sound</w:t>
      </w:r>
      <w:proofErr w:type="gramStart"/>
      <w:r w:rsidRPr="00FA16F3">
        <w:rPr>
          <w:rFonts w:ascii="Gill Sans MT" w:hAnsi="Gill Sans MT"/>
          <w:lang w:val="en-GB"/>
        </w:rPr>
        <w:t>), but</w:t>
      </w:r>
      <w:proofErr w:type="gramEnd"/>
      <w:r w:rsidRPr="00FA16F3">
        <w:rPr>
          <w:rFonts w:ascii="Gill Sans MT" w:hAnsi="Gill Sans MT"/>
          <w:lang w:val="en-GB"/>
        </w:rPr>
        <w:t xml:space="preserve"> also make the file size larger. </w:t>
      </w:r>
    </w:p>
    <w:p w14:paraId="79347D34" w14:textId="77777777" w:rsidR="00E7408F" w:rsidRDefault="00E7408F" w:rsidP="00FA16F3">
      <w:pPr>
        <w:rPr>
          <w:rFonts w:ascii="Gill Sans MT" w:hAnsi="Gill Sans MT"/>
          <w:lang w:val="en-GB"/>
        </w:rPr>
      </w:pPr>
    </w:p>
    <w:p w14:paraId="35115089" w14:textId="77777777" w:rsidR="00E7408F" w:rsidRDefault="00E7408F" w:rsidP="00FA16F3">
      <w:pPr>
        <w:rPr>
          <w:rFonts w:ascii="Gill Sans MT" w:hAnsi="Gill Sans MT"/>
          <w:lang w:val="en-GB"/>
        </w:rPr>
      </w:pPr>
    </w:p>
    <w:p w14:paraId="0CB14697" w14:textId="77777777" w:rsidR="00E7408F" w:rsidRDefault="00E7408F" w:rsidP="00FA16F3">
      <w:pPr>
        <w:rPr>
          <w:rFonts w:ascii="Gill Sans MT" w:hAnsi="Gill Sans MT"/>
          <w:lang w:val="en-GB"/>
        </w:rPr>
      </w:pPr>
    </w:p>
    <w:p w14:paraId="47508809" w14:textId="77777777" w:rsidR="00E7408F" w:rsidRDefault="00E7408F" w:rsidP="00FA16F3">
      <w:pPr>
        <w:rPr>
          <w:rFonts w:ascii="Gill Sans MT" w:hAnsi="Gill Sans MT"/>
          <w:lang w:val="en-GB"/>
        </w:rPr>
      </w:pPr>
    </w:p>
    <w:p w14:paraId="72E4B012" w14:textId="77777777" w:rsidR="00E7408F" w:rsidRDefault="00E7408F" w:rsidP="00FA16F3">
      <w:pPr>
        <w:rPr>
          <w:rFonts w:ascii="Gill Sans MT" w:hAnsi="Gill Sans MT"/>
          <w:lang w:val="en-GB"/>
        </w:rPr>
      </w:pPr>
    </w:p>
    <w:p w14:paraId="0FF99AA7" w14:textId="5CDF51E2" w:rsidR="00E7408F" w:rsidRDefault="00E7408F" w:rsidP="00E7408F">
      <w:pPr>
        <w:rPr>
          <w:rFonts w:ascii="Gill Sans MT" w:hAnsi="Gill Sans MT"/>
          <w:b/>
          <w:bCs/>
          <w:sz w:val="32"/>
          <w:szCs w:val="32"/>
        </w:rPr>
      </w:pPr>
      <w:r>
        <w:rPr>
          <w:rFonts w:ascii="Gill Sans MT" w:hAnsi="Gill Sans MT"/>
          <w:b/>
          <w:bCs/>
          <w:sz w:val="32"/>
          <w:szCs w:val="32"/>
        </w:rPr>
        <w:lastRenderedPageBreak/>
        <w:t>Sound Size</w:t>
      </w:r>
    </w:p>
    <w:p w14:paraId="6F1891EB" w14:textId="44190C4C" w:rsidR="00E7408F" w:rsidRPr="00E7408F" w:rsidRDefault="00E7408F" w:rsidP="00E7408F">
      <w:pPr>
        <w:rPr>
          <w:rFonts w:ascii="Gill Sans MT" w:hAnsi="Gill Sans MT"/>
          <w:lang w:val="en-US"/>
        </w:rPr>
      </w:pPr>
      <w:r w:rsidRPr="00E7408F">
        <w:rPr>
          <w:rFonts w:ascii="Gill Sans MT" w:hAnsi="Gill Sans MT"/>
          <w:lang w:val="en-US"/>
        </w:rPr>
        <w:t xml:space="preserve">The file size of a sound can be calculated by </w:t>
      </w:r>
    </w:p>
    <w:p w14:paraId="2DC088D4" w14:textId="32C93D74" w:rsidR="00E7408F" w:rsidRPr="00E7408F" w:rsidRDefault="00E7408F" w:rsidP="00E7408F">
      <w:pPr>
        <w:rPr>
          <w:rFonts w:ascii="Gill Sans MT" w:hAnsi="Gill Sans MT"/>
          <w:lang w:val="en-GB"/>
        </w:rPr>
      </w:pPr>
      <w:r w:rsidRPr="00E7408F">
        <w:rPr>
          <w:rFonts w:ascii="Gill Sans MT" w:hAnsi="Gill Sans MT"/>
          <w:lang w:val="en-GB"/>
        </w:rPr>
        <w:t>Sample size x sampling rate x duration x channel</w:t>
      </w:r>
    </w:p>
    <w:p w14:paraId="1D92E8F9" w14:textId="171FBB24" w:rsidR="00E7408F" w:rsidRPr="00E7408F" w:rsidRDefault="00E7408F" w:rsidP="00E7408F">
      <w:pPr>
        <w:rPr>
          <w:rFonts w:ascii="Gill Sans MT" w:hAnsi="Gill Sans MT"/>
          <w:lang w:val="en-GB"/>
        </w:rPr>
      </w:pPr>
      <w:r w:rsidRPr="00E7408F">
        <w:rPr>
          <w:rFonts w:ascii="Gill Sans MT" w:hAnsi="Gill Sans MT"/>
          <w:lang w:val="en-GB"/>
        </w:rPr>
        <w:t>The purpose of compression is to reduce the size of a file.</w:t>
      </w:r>
    </w:p>
    <w:p w14:paraId="280056F3" w14:textId="77777777" w:rsidR="00E7408F" w:rsidRPr="00E7408F" w:rsidRDefault="00E7408F" w:rsidP="00E7408F">
      <w:pPr>
        <w:rPr>
          <w:rFonts w:ascii="Gill Sans MT" w:hAnsi="Gill Sans MT"/>
          <w:lang w:val="en-GB"/>
        </w:rPr>
      </w:pPr>
      <w:r w:rsidRPr="00E7408F">
        <w:rPr>
          <w:rFonts w:ascii="Gill Sans MT" w:hAnsi="Gill Sans MT"/>
          <w:lang w:val="en-GB"/>
        </w:rPr>
        <w:t>Compressing files is a benefit because:</w:t>
      </w:r>
    </w:p>
    <w:p w14:paraId="30146E7D" w14:textId="77777777" w:rsidR="00E7408F" w:rsidRPr="00E7408F" w:rsidRDefault="00E7408F" w:rsidP="00E7408F">
      <w:pPr>
        <w:numPr>
          <w:ilvl w:val="0"/>
          <w:numId w:val="5"/>
        </w:numPr>
        <w:rPr>
          <w:rFonts w:ascii="Gill Sans MT" w:hAnsi="Gill Sans MT"/>
          <w:lang w:val="en-GB"/>
        </w:rPr>
      </w:pPr>
      <w:r w:rsidRPr="00E7408F">
        <w:rPr>
          <w:rFonts w:ascii="Gill Sans MT" w:hAnsi="Gill Sans MT"/>
          <w:lang w:val="en-GB"/>
        </w:rPr>
        <w:t>It saves space / storage on the device or storage device.</w:t>
      </w:r>
    </w:p>
    <w:p w14:paraId="1ADF6C75" w14:textId="77777777" w:rsidR="00E7408F" w:rsidRPr="00E7408F" w:rsidRDefault="00E7408F" w:rsidP="00E7408F">
      <w:pPr>
        <w:numPr>
          <w:ilvl w:val="0"/>
          <w:numId w:val="5"/>
        </w:numPr>
        <w:rPr>
          <w:rFonts w:ascii="Gill Sans MT" w:hAnsi="Gill Sans MT"/>
          <w:lang w:val="en-GB"/>
        </w:rPr>
      </w:pPr>
      <w:r w:rsidRPr="00E7408F">
        <w:rPr>
          <w:rFonts w:ascii="Gill Sans MT" w:hAnsi="Gill Sans MT"/>
          <w:lang w:val="en-GB"/>
        </w:rPr>
        <w:t>Takes less time to send files due to a smaller size required to be sent.</w:t>
      </w:r>
    </w:p>
    <w:p w14:paraId="12DB2110" w14:textId="7798B7EA" w:rsidR="00E7408F" w:rsidRPr="00E7408F" w:rsidRDefault="00E7408F" w:rsidP="00E7408F">
      <w:pPr>
        <w:numPr>
          <w:ilvl w:val="0"/>
          <w:numId w:val="5"/>
        </w:numPr>
        <w:rPr>
          <w:rFonts w:ascii="Gill Sans MT" w:hAnsi="Gill Sans MT"/>
          <w:lang w:val="en-GB"/>
        </w:rPr>
      </w:pPr>
      <w:r w:rsidRPr="00E7408F">
        <w:rPr>
          <w:rFonts w:ascii="Gill Sans MT" w:hAnsi="Gill Sans MT"/>
          <w:lang w:val="en-GB"/>
        </w:rPr>
        <w:t>Less computing power needed / required to process the file.</w:t>
      </w:r>
    </w:p>
    <w:p w14:paraId="65A1F94A" w14:textId="02E5431A" w:rsidR="00E7408F" w:rsidRPr="00E7408F" w:rsidRDefault="00E7408F" w:rsidP="00E7408F">
      <w:pPr>
        <w:rPr>
          <w:rFonts w:ascii="Gill Sans MT" w:hAnsi="Gill Sans MT"/>
          <w:lang w:val="en-GB"/>
        </w:rPr>
      </w:pPr>
      <w:r w:rsidRPr="00E7408F">
        <w:rPr>
          <w:rFonts w:ascii="Gill Sans MT" w:hAnsi="Gill Sans MT"/>
          <w:lang w:val="en-GB"/>
        </w:rPr>
        <w:t xml:space="preserve">Compression works by removing some of the data. </w:t>
      </w:r>
    </w:p>
    <w:p w14:paraId="2ABB2204" w14:textId="3DD7805B" w:rsidR="00E7408F" w:rsidRPr="00E7408F" w:rsidRDefault="00E7408F" w:rsidP="00E7408F">
      <w:pPr>
        <w:rPr>
          <w:rFonts w:ascii="Gill Sans MT" w:hAnsi="Gill Sans MT"/>
          <w:lang w:val="en-GB"/>
        </w:rPr>
      </w:pPr>
      <w:r w:rsidRPr="00E7408F">
        <w:rPr>
          <w:rFonts w:ascii="Gill Sans MT" w:hAnsi="Gill Sans MT"/>
          <w:lang w:val="en-GB"/>
        </w:rPr>
        <w:t>In images, this involves removing some of the possible colours. This means you can have a small colour depth and fewer bits for every pixel.</w:t>
      </w:r>
    </w:p>
    <w:p w14:paraId="7E3A68C3" w14:textId="53535191" w:rsidR="00E7408F" w:rsidRPr="00E7408F" w:rsidRDefault="00E7408F" w:rsidP="00E7408F">
      <w:pPr>
        <w:rPr>
          <w:rFonts w:ascii="Gill Sans MT" w:hAnsi="Gill Sans MT"/>
          <w:lang w:val="en-GB"/>
        </w:rPr>
      </w:pPr>
      <w:r w:rsidRPr="00E7408F">
        <w:rPr>
          <w:rFonts w:ascii="Gill Sans MT" w:hAnsi="Gill Sans MT"/>
          <w:lang w:val="en-GB"/>
        </w:rPr>
        <w:t>In sounds, this involves reducing the number of different amplitudes you can measure. This means you can have a smaller sample size.</w:t>
      </w:r>
    </w:p>
    <w:p w14:paraId="21D20B89" w14:textId="77777777" w:rsidR="00E7408F" w:rsidRPr="00E7408F" w:rsidRDefault="00E7408F" w:rsidP="00E7408F">
      <w:pPr>
        <w:rPr>
          <w:rFonts w:ascii="Gill Sans MT" w:hAnsi="Gill Sans MT"/>
          <w:lang w:val="en-GB"/>
        </w:rPr>
      </w:pPr>
      <w:r w:rsidRPr="00E7408F">
        <w:rPr>
          <w:rFonts w:ascii="Gill Sans MT" w:hAnsi="Gill Sans MT"/>
          <w:lang w:val="en-GB"/>
        </w:rPr>
        <w:t xml:space="preserve">This reduces the quality of the </w:t>
      </w:r>
      <w:proofErr w:type="gramStart"/>
      <w:r w:rsidRPr="00E7408F">
        <w:rPr>
          <w:rFonts w:ascii="Gill Sans MT" w:hAnsi="Gill Sans MT"/>
          <w:lang w:val="en-GB"/>
        </w:rPr>
        <w:t>files</w:t>
      </w:r>
      <w:proofErr w:type="gramEnd"/>
      <w:r w:rsidRPr="00E7408F">
        <w:rPr>
          <w:rFonts w:ascii="Gill Sans MT" w:hAnsi="Gill Sans MT"/>
          <w:lang w:val="en-GB"/>
        </w:rPr>
        <w:t xml:space="preserve"> but both make the files smaller.</w:t>
      </w:r>
    </w:p>
    <w:p w14:paraId="1B8E5566" w14:textId="77777777" w:rsidR="00E7408F" w:rsidRPr="00FA16F3" w:rsidRDefault="00E7408F" w:rsidP="00FA16F3">
      <w:pPr>
        <w:rPr>
          <w:rFonts w:ascii="Gill Sans MT" w:hAnsi="Gill Sans MT"/>
          <w:lang w:val="en-GB"/>
        </w:rPr>
      </w:pPr>
    </w:p>
    <w:p w14:paraId="6DD4B4FE" w14:textId="17B3BC79" w:rsidR="00FA16F3" w:rsidRPr="00FA16F3" w:rsidRDefault="00FA16F3" w:rsidP="00FA16F3">
      <w:pPr>
        <w:rPr>
          <w:rFonts w:ascii="Gill Sans MT" w:hAnsi="Gill Sans MT"/>
          <w:lang w:val="en-GB"/>
        </w:rPr>
      </w:pPr>
    </w:p>
    <w:sectPr w:rsidR="00FA16F3" w:rsidRPr="00FA16F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D09B3" w14:textId="77777777" w:rsidR="0044055A" w:rsidRDefault="0044055A" w:rsidP="001746EE">
      <w:pPr>
        <w:spacing w:after="0" w:line="240" w:lineRule="auto"/>
      </w:pPr>
      <w:r>
        <w:separator/>
      </w:r>
    </w:p>
  </w:endnote>
  <w:endnote w:type="continuationSeparator" w:id="0">
    <w:p w14:paraId="5FD3C381" w14:textId="77777777" w:rsidR="0044055A" w:rsidRDefault="0044055A" w:rsidP="00174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54911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A3275B5" w14:textId="77777777" w:rsidR="001746EE" w:rsidRDefault="001746E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rFonts w:ascii="Gill Sans MT" w:hAnsi="Gill Sans MT"/>
            <w:color w:val="7F7F7F" w:themeColor="background1" w:themeShade="7F"/>
            <w:spacing w:val="60"/>
          </w:rPr>
          <w:t>Jacob Navaratne</w:t>
        </w:r>
      </w:p>
    </w:sdtContent>
  </w:sdt>
  <w:p w14:paraId="3CDA7ECA" w14:textId="77777777" w:rsidR="001746EE" w:rsidRDefault="001746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115DA" w14:textId="77777777" w:rsidR="0044055A" w:rsidRDefault="0044055A" w:rsidP="001746EE">
      <w:pPr>
        <w:spacing w:after="0" w:line="240" w:lineRule="auto"/>
      </w:pPr>
      <w:r>
        <w:separator/>
      </w:r>
    </w:p>
  </w:footnote>
  <w:footnote w:type="continuationSeparator" w:id="0">
    <w:p w14:paraId="213419F0" w14:textId="77777777" w:rsidR="0044055A" w:rsidRDefault="0044055A" w:rsidP="001746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59A"/>
    <w:multiLevelType w:val="multilevel"/>
    <w:tmpl w:val="BBEA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E09AB"/>
    <w:multiLevelType w:val="multilevel"/>
    <w:tmpl w:val="23443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A3245"/>
    <w:multiLevelType w:val="multilevel"/>
    <w:tmpl w:val="7184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5F7D3B"/>
    <w:multiLevelType w:val="multilevel"/>
    <w:tmpl w:val="230A7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B80DDA"/>
    <w:multiLevelType w:val="multilevel"/>
    <w:tmpl w:val="0E62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661104">
    <w:abstractNumId w:val="2"/>
    <w:lvlOverride w:ilvl="0">
      <w:startOverride w:val="1"/>
    </w:lvlOverride>
  </w:num>
  <w:num w:numId="2" w16cid:durableId="1505243516">
    <w:abstractNumId w:val="3"/>
    <w:lvlOverride w:ilvl="0">
      <w:startOverride w:val="1"/>
    </w:lvlOverride>
  </w:num>
  <w:num w:numId="3" w16cid:durableId="1402407179">
    <w:abstractNumId w:val="1"/>
    <w:lvlOverride w:ilvl="0">
      <w:startOverride w:val="1"/>
    </w:lvlOverride>
  </w:num>
  <w:num w:numId="4" w16cid:durableId="231358937">
    <w:abstractNumId w:val="0"/>
    <w:lvlOverride w:ilvl="0">
      <w:startOverride w:val="1"/>
    </w:lvlOverride>
  </w:num>
  <w:num w:numId="5" w16cid:durableId="180862580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6F3"/>
    <w:rsid w:val="001746EE"/>
    <w:rsid w:val="00293EDD"/>
    <w:rsid w:val="002A2920"/>
    <w:rsid w:val="00374C73"/>
    <w:rsid w:val="0044055A"/>
    <w:rsid w:val="00AF00AB"/>
    <w:rsid w:val="00B1028E"/>
    <w:rsid w:val="00E7408F"/>
    <w:rsid w:val="00FA16F3"/>
    <w:rsid w:val="00FA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4A976"/>
  <w15:chartTrackingRefBased/>
  <w15:docId w15:val="{36787589-8D27-48C2-820F-9A5C9AC8C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6EE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4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174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174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6EE"/>
    <w:pPr>
      <w:spacing w:before="160"/>
      <w:jc w:val="center"/>
    </w:pPr>
    <w:rPr>
      <w:i/>
      <w:iCs/>
      <w:color w:val="404040" w:themeColor="text1" w:themeTint="BF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174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6EE"/>
    <w:pPr>
      <w:ind w:left="720"/>
      <w:contextualSpacing/>
    </w:pPr>
    <w:rPr>
      <w:lang w:val="en-GB"/>
    </w:rPr>
  </w:style>
  <w:style w:type="character" w:styleId="IntenseEmphasis">
    <w:name w:val="Intense Emphasis"/>
    <w:basedOn w:val="DefaultParagraphFont"/>
    <w:uiPriority w:val="21"/>
    <w:qFormat/>
    <w:rsid w:val="00174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6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4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6EE"/>
    <w:rPr>
      <w:lang w:val="en-ZA"/>
    </w:rPr>
  </w:style>
  <w:style w:type="paragraph" w:styleId="Footer">
    <w:name w:val="footer"/>
    <w:basedOn w:val="Normal"/>
    <w:link w:val="FooterChar"/>
    <w:uiPriority w:val="99"/>
    <w:unhideWhenUsed/>
    <w:rsid w:val="00174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6EE"/>
    <w:rPr>
      <w:lang w:val="en-ZA"/>
    </w:rPr>
  </w:style>
  <w:style w:type="paragraph" w:styleId="NormalWeb">
    <w:name w:val="Normal (Web)"/>
    <w:basedOn w:val="Normal"/>
    <w:uiPriority w:val="99"/>
    <w:semiHidden/>
    <w:unhideWhenUsed/>
    <w:rsid w:val="00FA16F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varatneJ\OneDrive%20-%20Ashford%20School\Documents\Custom%20Office%20Templates\Casual%20Work%20Planning%20-%20Jacob%20Navaratne%20Template%20-%20Cop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Casual Work Planning - Jacob Navaratne Template - Copy.dotx</Template>
  <TotalTime>5</TotalTime>
  <Pages>3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Navaratne</dc:creator>
  <cp:keywords/>
  <dc:description/>
  <cp:lastModifiedBy>Jacob Navaratne</cp:lastModifiedBy>
  <cp:revision>2</cp:revision>
  <dcterms:created xsi:type="dcterms:W3CDTF">2025-12-15T11:18:00Z</dcterms:created>
  <dcterms:modified xsi:type="dcterms:W3CDTF">2026-01-13T18:40:00Z</dcterms:modified>
</cp:coreProperties>
</file>